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2F2E" w14:textId="29C3AC58" w:rsidR="000335D6" w:rsidRDefault="00CB768E">
      <w:pPr>
        <w:pStyle w:val="Name"/>
      </w:pPr>
      <w:r>
        <w:t>adejuwon abiola</w:t>
      </w:r>
    </w:p>
    <w:p w14:paraId="4AECF477" w14:textId="6E4707A7" w:rsidR="000335D6" w:rsidRDefault="00253809">
      <w:pPr>
        <w:pStyle w:val="ContactInfo"/>
      </w:pPr>
      <w:r>
        <w:t>4 - 39</w:t>
      </w:r>
      <w:r w:rsidR="00CB768E">
        <w:t xml:space="preserve"> </w:t>
      </w:r>
      <w:r>
        <w:t>John Perkins Bull Dr</w:t>
      </w:r>
      <w:r w:rsidR="005C16F5">
        <w:t xml:space="preserve">, </w:t>
      </w:r>
      <w:r>
        <w:t>North York</w:t>
      </w:r>
      <w:r w:rsidR="005C16F5">
        <w:t xml:space="preserve">, ON, </w:t>
      </w:r>
      <w:r>
        <w:t>M3K</w:t>
      </w:r>
      <w:r w:rsidR="00CB768E">
        <w:t xml:space="preserve"> </w:t>
      </w:r>
      <w:r>
        <w:t>0C3</w:t>
      </w:r>
    </w:p>
    <w:p w14:paraId="405DEB92" w14:textId="4A49F6A6" w:rsidR="005C16F5" w:rsidRDefault="005C16F5">
      <w:pPr>
        <w:pStyle w:val="ContactInfo"/>
      </w:pPr>
      <w:r>
        <w:t>4</w:t>
      </w:r>
      <w:r w:rsidR="00CB768E">
        <w:t>37</w:t>
      </w:r>
      <w:r>
        <w:t>-</w:t>
      </w:r>
      <w:r w:rsidR="00CB768E">
        <w:t>6</w:t>
      </w:r>
      <w:r w:rsidR="00916101">
        <w:t>0</w:t>
      </w:r>
      <w:r w:rsidR="00CB768E">
        <w:t>7</w:t>
      </w:r>
      <w:r>
        <w:t>-</w:t>
      </w:r>
      <w:r w:rsidR="00916101">
        <w:t>699</w:t>
      </w:r>
      <w:r w:rsidR="00CB768E">
        <w:t>4</w:t>
      </w:r>
      <w:r>
        <w:t xml:space="preserve"> | </w:t>
      </w:r>
      <w:r w:rsidR="00CB768E">
        <w:t>abiolaadejuwon12@gmail</w:t>
      </w:r>
      <w:r>
        <w:t>.com</w:t>
      </w:r>
    </w:p>
    <w:p w14:paraId="7F6B63A0" w14:textId="77777777" w:rsidR="000335D6" w:rsidRDefault="00000000">
      <w:pPr>
        <w:pStyle w:val="Heading1"/>
      </w:pPr>
      <w:sdt>
        <w:sdtPr>
          <w:id w:val="-819804518"/>
          <w:placeholder>
            <w:docPart w:val="4154B19EEEACF641A32715C1226551D7"/>
          </w:placeholder>
          <w:temporary/>
          <w:showingPlcHdr/>
          <w15:appearance w15:val="hidden"/>
        </w:sdtPr>
        <w:sdtContent>
          <w:r>
            <w:t>Skills Summary</w:t>
          </w:r>
        </w:sdtContent>
      </w:sdt>
    </w:p>
    <w:p w14:paraId="642E868D" w14:textId="77777777" w:rsidR="007773C8" w:rsidRDefault="007773C8">
      <w:pPr>
        <w:spacing w:after="180"/>
      </w:pPr>
      <w:r w:rsidRPr="007773C8">
        <w:t>Experienced in designing user-centered web, desktop, and mobile applications using Figma, with a strong focus on pixel-perfect visual and interaction design.</w:t>
      </w:r>
    </w:p>
    <w:p w14:paraId="5B598C78" w14:textId="77777777" w:rsidR="007773C8" w:rsidRDefault="007773C8">
      <w:pPr>
        <w:spacing w:after="180"/>
      </w:pPr>
      <w:r w:rsidRPr="007773C8">
        <w:t>Skilled in wireframing and building interactive prototypes, applying research-based insights, and using design storytelling to clearly communicate ideas.</w:t>
      </w:r>
    </w:p>
    <w:p w14:paraId="11478234" w14:textId="7F5AC16E" w:rsidR="007773C8" w:rsidRDefault="007773C8">
      <w:pPr>
        <w:spacing w:after="180"/>
      </w:pPr>
      <w:r w:rsidRPr="007773C8">
        <w:t>Possess a solid understanding of HTML and CSS, collaborates effectively with cross-functional teams, communicates clearly, and consistently delivers high-quality work on tight deadlines.</w:t>
      </w:r>
    </w:p>
    <w:p w14:paraId="1F8B0DD8" w14:textId="77777777" w:rsidR="007773C8" w:rsidRDefault="007773C8">
      <w:pPr>
        <w:spacing w:after="180"/>
      </w:pPr>
    </w:p>
    <w:p w14:paraId="24A479EC" w14:textId="77777777" w:rsidR="000335D6" w:rsidRDefault="00000000">
      <w:pPr>
        <w:pStyle w:val="Heading1"/>
      </w:pPr>
      <w:sdt>
        <w:sdtPr>
          <w:id w:val="-1150367223"/>
          <w:placeholder>
            <w:docPart w:val="A9E9E98498E7EC49B18E38561841B3F0"/>
          </w:placeholder>
          <w:temporary/>
          <w:showingPlcHdr/>
          <w15:appearance w15:val="hidden"/>
        </w:sdtPr>
        <w:sdtContent>
          <w:r>
            <w:t>Education</w:t>
          </w:r>
        </w:sdtContent>
      </w:sdt>
    </w:p>
    <w:p w14:paraId="2CF10C84" w14:textId="3F0ADF89" w:rsidR="0060634B" w:rsidRDefault="0060634B" w:rsidP="0060634B">
      <w:pPr>
        <w:pStyle w:val="Heading2"/>
      </w:pPr>
      <w:r>
        <w:t>Software Engineering Technician Diploma / 2026 (expected)</w:t>
      </w:r>
    </w:p>
    <w:p w14:paraId="3679E045" w14:textId="69AAFFB2" w:rsidR="0060634B" w:rsidRPr="000C78AC" w:rsidRDefault="0060634B" w:rsidP="0060634B">
      <w:pPr>
        <w:rPr>
          <w:i/>
          <w:iCs/>
        </w:rPr>
      </w:pPr>
      <w:r>
        <w:rPr>
          <w:i/>
          <w:iCs/>
        </w:rPr>
        <w:t>Centennial College</w:t>
      </w:r>
      <w:r w:rsidRPr="005C16F5">
        <w:rPr>
          <w:i/>
          <w:iCs/>
        </w:rPr>
        <w:t>, Toronto, ON</w:t>
      </w:r>
    </w:p>
    <w:p w14:paraId="54E607A2" w14:textId="04BA8806" w:rsidR="000335D6" w:rsidRDefault="000C78AC">
      <w:pPr>
        <w:pStyle w:val="Heading2"/>
      </w:pPr>
      <w:r>
        <w:t>Personal Support Worker Diploma</w:t>
      </w:r>
      <w:r w:rsidR="005C16F5">
        <w:t xml:space="preserve"> / 202</w:t>
      </w:r>
      <w:r>
        <w:t>4</w:t>
      </w:r>
    </w:p>
    <w:p w14:paraId="17BFB4D6" w14:textId="316B9C16" w:rsidR="000335D6" w:rsidRPr="000C78AC" w:rsidRDefault="000C78AC">
      <w:pPr>
        <w:rPr>
          <w:i/>
          <w:iCs/>
        </w:rPr>
      </w:pPr>
      <w:r>
        <w:rPr>
          <w:i/>
          <w:iCs/>
        </w:rPr>
        <w:t>IBT College</w:t>
      </w:r>
      <w:r w:rsidR="005C16F5" w:rsidRPr="005C16F5">
        <w:rPr>
          <w:i/>
          <w:iCs/>
        </w:rPr>
        <w:t>, Toronto, ON</w:t>
      </w:r>
    </w:p>
    <w:p w14:paraId="6ADAB0A0" w14:textId="1F033CDB" w:rsidR="005C16F5" w:rsidRDefault="000C78AC" w:rsidP="005C16F5">
      <w:pPr>
        <w:pStyle w:val="Heading2"/>
      </w:pPr>
      <w:r>
        <w:t>Secondary</w:t>
      </w:r>
      <w:r w:rsidR="005C16F5">
        <w:t xml:space="preserve"> School Diploma / </w:t>
      </w:r>
      <w:r>
        <w:t>2014</w:t>
      </w:r>
    </w:p>
    <w:p w14:paraId="1E361B98" w14:textId="57BB902C" w:rsidR="0060634B" w:rsidRDefault="000C78AC" w:rsidP="007773C8">
      <w:pPr>
        <w:rPr>
          <w:i/>
          <w:iCs/>
        </w:rPr>
      </w:pPr>
      <w:r>
        <w:rPr>
          <w:i/>
          <w:iCs/>
        </w:rPr>
        <w:t>Great Anchor Secondary School</w:t>
      </w:r>
      <w:r w:rsidR="005C16F5" w:rsidRPr="005C16F5">
        <w:rPr>
          <w:i/>
          <w:iCs/>
        </w:rPr>
        <w:t xml:space="preserve">, </w:t>
      </w:r>
      <w:proofErr w:type="spellStart"/>
      <w:r>
        <w:rPr>
          <w:i/>
          <w:iCs/>
        </w:rPr>
        <w:t>Agbede</w:t>
      </w:r>
      <w:proofErr w:type="spellEnd"/>
      <w:r>
        <w:rPr>
          <w:i/>
          <w:iCs/>
        </w:rPr>
        <w:t xml:space="preserve"> Ikorodu</w:t>
      </w:r>
      <w:r w:rsidR="005C16F5" w:rsidRPr="005C16F5">
        <w:rPr>
          <w:i/>
          <w:iCs/>
        </w:rPr>
        <w:t xml:space="preserve">, </w:t>
      </w:r>
      <w:r>
        <w:rPr>
          <w:i/>
          <w:iCs/>
        </w:rPr>
        <w:t>Nigeria</w:t>
      </w:r>
    </w:p>
    <w:p w14:paraId="4D439BE9" w14:textId="77777777" w:rsidR="007773C8" w:rsidRPr="007773C8" w:rsidRDefault="007773C8" w:rsidP="007773C8">
      <w:pPr>
        <w:rPr>
          <w:i/>
          <w:iCs/>
        </w:rPr>
      </w:pPr>
    </w:p>
    <w:p w14:paraId="30892732" w14:textId="0352E55F" w:rsidR="000335D6" w:rsidRDefault="00FF087C" w:rsidP="005C16F5">
      <w:pPr>
        <w:pStyle w:val="Heading1"/>
      </w:pPr>
      <w:r>
        <w:t>Volunteer and Placement History</w:t>
      </w:r>
    </w:p>
    <w:p w14:paraId="18B17E83" w14:textId="051553EF" w:rsidR="000335D6" w:rsidRDefault="00FF087C">
      <w:pPr>
        <w:pStyle w:val="Heading2"/>
      </w:pPr>
      <w:r>
        <w:t>Schlegel Villages</w:t>
      </w:r>
      <w:r w:rsidR="005C16F5">
        <w:t xml:space="preserve">, </w:t>
      </w:r>
      <w:r>
        <w:t>Mississauga</w:t>
      </w:r>
      <w:r w:rsidR="005C16F5">
        <w:t xml:space="preserve"> ON</w:t>
      </w:r>
    </w:p>
    <w:p w14:paraId="431EB60C" w14:textId="1E0AB046" w:rsidR="005C16F5" w:rsidRPr="005C16F5" w:rsidRDefault="00FF087C" w:rsidP="006C74EA">
      <w:pPr>
        <w:pStyle w:val="Heading3"/>
      </w:pPr>
      <w:r>
        <w:t>May</w:t>
      </w:r>
      <w:r w:rsidR="00191821">
        <w:t xml:space="preserve"> 2024</w:t>
      </w:r>
      <w:r>
        <w:t xml:space="preserve"> - July</w:t>
      </w:r>
      <w:r w:rsidR="005C16F5">
        <w:t xml:space="preserve"> 20</w:t>
      </w:r>
      <w:r>
        <w:t xml:space="preserve">24, </w:t>
      </w:r>
      <w:r w:rsidR="00F24760">
        <w:t>Placement 200 hours: Personal support worker</w:t>
      </w:r>
    </w:p>
    <w:p w14:paraId="6B6FEC87" w14:textId="5EDE02C1" w:rsidR="005C16F5" w:rsidRPr="005C16F5" w:rsidRDefault="00F24760" w:rsidP="005C16F5">
      <w:pPr>
        <w:pStyle w:val="ListParagraph"/>
        <w:numPr>
          <w:ilvl w:val="0"/>
          <w:numId w:val="11"/>
        </w:numPr>
      </w:pPr>
      <w:r>
        <w:t>Assist residents with activities of daily living (ADLs</w:t>
      </w:r>
      <w:proofErr w:type="gramStart"/>
      <w:r>
        <w:t>);</w:t>
      </w:r>
      <w:proofErr w:type="gramEnd"/>
      <w:r>
        <w:t xml:space="preserve"> bathing, toileting, personal care, laundry, etc</w:t>
      </w:r>
      <w:r w:rsidR="005C16F5" w:rsidRPr="005C16F5">
        <w:t>.</w:t>
      </w:r>
    </w:p>
    <w:p w14:paraId="705CA354" w14:textId="6A523060" w:rsidR="005C16F5" w:rsidRDefault="00F24760" w:rsidP="005C16F5">
      <w:pPr>
        <w:pStyle w:val="ListParagraph"/>
        <w:numPr>
          <w:ilvl w:val="0"/>
          <w:numId w:val="11"/>
        </w:numPr>
      </w:pPr>
      <w:r>
        <w:t>General daily tasks; garbage disposal, etc</w:t>
      </w:r>
      <w:r w:rsidR="005C16F5" w:rsidRPr="005C16F5">
        <w:t>.</w:t>
      </w:r>
    </w:p>
    <w:p w14:paraId="038FD91C" w14:textId="2BC79106" w:rsidR="00F24760" w:rsidRDefault="00F24760" w:rsidP="00F24760">
      <w:pPr>
        <w:pStyle w:val="Heading2"/>
      </w:pPr>
      <w:r>
        <w:lastRenderedPageBreak/>
        <w:t>March of Dimes, Oakville ON</w:t>
      </w:r>
    </w:p>
    <w:p w14:paraId="58D1DF73" w14:textId="1B193C42" w:rsidR="00F24760" w:rsidRPr="005C16F5" w:rsidRDefault="00191821" w:rsidP="006C74EA">
      <w:pPr>
        <w:pStyle w:val="Heading3"/>
      </w:pPr>
      <w:r>
        <w:t>Nov 2023</w:t>
      </w:r>
      <w:r w:rsidR="00F24760">
        <w:t xml:space="preserve"> - J</w:t>
      </w:r>
      <w:r>
        <w:t>anuary</w:t>
      </w:r>
      <w:r w:rsidR="00F24760">
        <w:t xml:space="preserve"> 2024, Placement </w:t>
      </w:r>
      <w:r>
        <w:t>12</w:t>
      </w:r>
      <w:r w:rsidR="00F24760">
        <w:t>0 hours: Personal support worker</w:t>
      </w:r>
    </w:p>
    <w:p w14:paraId="06762163" w14:textId="77777777" w:rsidR="00F24760" w:rsidRPr="005C16F5" w:rsidRDefault="00F24760" w:rsidP="00F24760">
      <w:pPr>
        <w:pStyle w:val="ListParagraph"/>
        <w:numPr>
          <w:ilvl w:val="0"/>
          <w:numId w:val="11"/>
        </w:numPr>
      </w:pPr>
      <w:r>
        <w:t>Assist residents with activities of daily living (ADLs</w:t>
      </w:r>
      <w:proofErr w:type="gramStart"/>
      <w:r>
        <w:t>);</w:t>
      </w:r>
      <w:proofErr w:type="gramEnd"/>
      <w:r>
        <w:t xml:space="preserve"> bathing, toileting, personal care, laundry, etc</w:t>
      </w:r>
      <w:r w:rsidRPr="005C16F5">
        <w:t>.</w:t>
      </w:r>
    </w:p>
    <w:p w14:paraId="7CEB87F0" w14:textId="3CAD1007" w:rsidR="00F24760" w:rsidRDefault="00191821" w:rsidP="00F24760">
      <w:pPr>
        <w:pStyle w:val="ListParagraph"/>
        <w:numPr>
          <w:ilvl w:val="0"/>
          <w:numId w:val="11"/>
        </w:numPr>
      </w:pPr>
      <w:r>
        <w:t>Created initiatives to connect with residents to identify individual needs and analyze opportunities for improvement.</w:t>
      </w:r>
    </w:p>
    <w:p w14:paraId="7782336D" w14:textId="2E670C1D" w:rsidR="00F24760" w:rsidRDefault="00191821" w:rsidP="0060634B">
      <w:pPr>
        <w:pStyle w:val="ListParagraph"/>
        <w:numPr>
          <w:ilvl w:val="0"/>
          <w:numId w:val="11"/>
        </w:numPr>
      </w:pPr>
      <w:r>
        <w:t>Coordinate activities for residents based on their level of ability and aligned with their personal interests.</w:t>
      </w:r>
    </w:p>
    <w:p w14:paraId="74A1C982" w14:textId="77777777" w:rsidR="0060634B" w:rsidRPr="005C16F5" w:rsidRDefault="0060634B" w:rsidP="0060634B"/>
    <w:p w14:paraId="41588552" w14:textId="77777777" w:rsidR="00FF087C" w:rsidRDefault="00FF087C" w:rsidP="00FF087C">
      <w:pPr>
        <w:pStyle w:val="Heading1"/>
      </w:pPr>
      <w:r>
        <w:t>Employment History</w:t>
      </w:r>
    </w:p>
    <w:p w14:paraId="7BFF821D" w14:textId="08307931" w:rsidR="00FF087C" w:rsidRDefault="00FF087C" w:rsidP="00FF087C">
      <w:pPr>
        <w:pStyle w:val="Heading2"/>
      </w:pPr>
      <w:r>
        <w:t>M</w:t>
      </w:r>
      <w:r w:rsidR="00427118">
        <w:t>odupe Cole Blind Centre</w:t>
      </w:r>
      <w:r>
        <w:t xml:space="preserve">, </w:t>
      </w:r>
      <w:r w:rsidR="00427118">
        <w:t>Oshodi, Nigeria</w:t>
      </w:r>
    </w:p>
    <w:p w14:paraId="7D2370C0" w14:textId="322966C0" w:rsidR="00FF087C" w:rsidRPr="005C16F5" w:rsidRDefault="00427118" w:rsidP="006C74EA">
      <w:pPr>
        <w:pStyle w:val="Heading3"/>
      </w:pPr>
      <w:r>
        <w:t>Personal Care Worker</w:t>
      </w:r>
      <w:r w:rsidR="00FF087C">
        <w:t xml:space="preserve"> / </w:t>
      </w:r>
      <w:r>
        <w:t>November 2020</w:t>
      </w:r>
      <w:r w:rsidR="00FF087C">
        <w:t xml:space="preserve"> – </w:t>
      </w:r>
      <w:r>
        <w:t>January 2023</w:t>
      </w:r>
    </w:p>
    <w:p w14:paraId="53A96EFC" w14:textId="25F439C2" w:rsidR="00FF087C" w:rsidRPr="005C16F5" w:rsidRDefault="00427118" w:rsidP="00FF087C">
      <w:pPr>
        <w:pStyle w:val="ListParagraph"/>
        <w:numPr>
          <w:ilvl w:val="0"/>
          <w:numId w:val="11"/>
        </w:numPr>
      </w:pPr>
      <w:r>
        <w:t>Providing support to seniors living in their homes with ADLs</w:t>
      </w:r>
      <w:r w:rsidR="00FF087C" w:rsidRPr="005C16F5">
        <w:t>.</w:t>
      </w:r>
    </w:p>
    <w:p w14:paraId="26138F7E" w14:textId="192107BF" w:rsidR="00FF087C" w:rsidRPr="005C16F5" w:rsidRDefault="00427118" w:rsidP="00FF087C">
      <w:pPr>
        <w:pStyle w:val="ListParagraph"/>
        <w:numPr>
          <w:ilvl w:val="0"/>
          <w:numId w:val="11"/>
        </w:numPr>
      </w:pPr>
      <w:r>
        <w:t>Meal preparation, light housekeeping, social and emotional support activities</w:t>
      </w:r>
      <w:r w:rsidR="00FF087C" w:rsidRPr="005C16F5">
        <w:t>.</w:t>
      </w:r>
    </w:p>
    <w:p w14:paraId="78245086" w14:textId="14322433" w:rsidR="005C16F5" w:rsidRPr="005C16F5" w:rsidRDefault="00427118" w:rsidP="005C16F5">
      <w:pPr>
        <w:pStyle w:val="ListParagraph"/>
        <w:numPr>
          <w:ilvl w:val="0"/>
          <w:numId w:val="11"/>
        </w:numPr>
      </w:pPr>
      <w:r>
        <w:t>Assist with physical rehabilitation exercises</w:t>
      </w:r>
      <w:r w:rsidR="005C16F5" w:rsidRPr="005C16F5">
        <w:t>.</w:t>
      </w:r>
    </w:p>
    <w:p w14:paraId="44B83351" w14:textId="7049C3C5" w:rsidR="005C16F5" w:rsidRDefault="005C16F5" w:rsidP="00427118">
      <w:pPr>
        <w:ind w:left="284"/>
      </w:pPr>
    </w:p>
    <w:p w14:paraId="3DBB0EE4" w14:textId="716459EC" w:rsidR="005C16F5" w:rsidRDefault="00427118" w:rsidP="005C16F5">
      <w:pPr>
        <w:pStyle w:val="Heading2"/>
      </w:pPr>
      <w:r>
        <w:t>Lagos State Teaching Hospital</w:t>
      </w:r>
      <w:r w:rsidR="005C16F5">
        <w:t xml:space="preserve">, </w:t>
      </w:r>
      <w:r>
        <w:t>Lagos, Nigeria</w:t>
      </w:r>
    </w:p>
    <w:p w14:paraId="699C43E5" w14:textId="7957A51E" w:rsidR="005C16F5" w:rsidRPr="005C16F5" w:rsidRDefault="00427118" w:rsidP="006C74EA">
      <w:pPr>
        <w:pStyle w:val="Heading3"/>
      </w:pPr>
      <w:r>
        <w:t>Nursing Assistant</w:t>
      </w:r>
      <w:r w:rsidR="005C16F5">
        <w:t xml:space="preserve"> / </w:t>
      </w:r>
      <w:r w:rsidR="0095227C">
        <w:t>March</w:t>
      </w:r>
      <w:r>
        <w:t xml:space="preserve"> 2016</w:t>
      </w:r>
      <w:r w:rsidR="005C16F5">
        <w:t xml:space="preserve"> – </w:t>
      </w:r>
      <w:r w:rsidR="0095227C">
        <w:t>October 2020</w:t>
      </w:r>
    </w:p>
    <w:p w14:paraId="6211572C" w14:textId="779133DE" w:rsidR="005C16F5" w:rsidRPr="005C16F5" w:rsidRDefault="005C16F5" w:rsidP="005C16F5">
      <w:pPr>
        <w:pStyle w:val="ListParagraph"/>
        <w:numPr>
          <w:ilvl w:val="0"/>
          <w:numId w:val="13"/>
        </w:numPr>
      </w:pPr>
      <w:r w:rsidRPr="005C16F5">
        <w:t>P</w:t>
      </w:r>
      <w:r w:rsidR="0095227C">
        <w:t>rovide support to adults with various cognitive and physical disabilities</w:t>
      </w:r>
      <w:r w:rsidRPr="005C16F5">
        <w:t>.</w:t>
      </w:r>
    </w:p>
    <w:p w14:paraId="0A8D044F" w14:textId="4127B597" w:rsidR="005C16F5" w:rsidRPr="005C16F5" w:rsidRDefault="0095227C" w:rsidP="005C16F5">
      <w:pPr>
        <w:pStyle w:val="ListParagraph"/>
        <w:numPr>
          <w:ilvl w:val="0"/>
          <w:numId w:val="13"/>
        </w:numPr>
      </w:pPr>
      <w:r>
        <w:t>Perform assessments of programs and living spaces to ensure safety and comfort of each patient</w:t>
      </w:r>
      <w:r w:rsidR="005C16F5" w:rsidRPr="005C16F5">
        <w:t>.</w:t>
      </w:r>
    </w:p>
    <w:p w14:paraId="1822224D" w14:textId="109D807C" w:rsidR="005C16F5" w:rsidRPr="005C16F5" w:rsidRDefault="0095227C" w:rsidP="005C16F5">
      <w:pPr>
        <w:pStyle w:val="ListParagraph"/>
        <w:numPr>
          <w:ilvl w:val="0"/>
          <w:numId w:val="13"/>
        </w:numPr>
      </w:pPr>
      <w:r>
        <w:t>Observe and record medical conditions and behaviors of patients to update charts/records</w:t>
      </w:r>
      <w:r w:rsidR="005C16F5" w:rsidRPr="005C16F5">
        <w:t>.</w:t>
      </w:r>
    </w:p>
    <w:p w14:paraId="1195D4CB" w14:textId="21F65DAA" w:rsidR="005C16F5" w:rsidRPr="005C16F5" w:rsidRDefault="005C16F5" w:rsidP="005C16F5">
      <w:pPr>
        <w:pStyle w:val="ListParagraph"/>
        <w:numPr>
          <w:ilvl w:val="0"/>
          <w:numId w:val="13"/>
        </w:numPr>
      </w:pPr>
      <w:r w:rsidRPr="005C16F5">
        <w:t xml:space="preserve">Anticipate and respond quickly </w:t>
      </w:r>
      <w:r w:rsidR="0095227C">
        <w:t>to needs of patients, specifically those with dementia</w:t>
      </w:r>
      <w:r w:rsidRPr="005C16F5">
        <w:t>.</w:t>
      </w:r>
    </w:p>
    <w:p w14:paraId="5C39ECBE" w14:textId="3CA3F9D6" w:rsidR="005C16F5" w:rsidRDefault="0095227C" w:rsidP="005C16F5">
      <w:pPr>
        <w:pStyle w:val="ListParagraph"/>
        <w:numPr>
          <w:ilvl w:val="0"/>
          <w:numId w:val="13"/>
        </w:numPr>
      </w:pPr>
      <w:r>
        <w:t>Organized outings to ensure patient inclusivity</w:t>
      </w:r>
      <w:r w:rsidR="005C16F5" w:rsidRPr="005C16F5">
        <w:t>.</w:t>
      </w:r>
    </w:p>
    <w:p w14:paraId="289E0F44" w14:textId="77777777" w:rsidR="005C16F5" w:rsidRDefault="005C16F5" w:rsidP="005C16F5">
      <w:pPr>
        <w:pStyle w:val="Heading2"/>
      </w:pPr>
    </w:p>
    <w:p w14:paraId="2769532C" w14:textId="777487BA" w:rsidR="005C16F5" w:rsidRDefault="0095227C" w:rsidP="005C16F5">
      <w:pPr>
        <w:pStyle w:val="Heading2"/>
      </w:pPr>
      <w:r>
        <w:t>Additional Certifications</w:t>
      </w:r>
    </w:p>
    <w:p w14:paraId="6DEBDB22" w14:textId="4A062F36" w:rsidR="0095227C" w:rsidRDefault="0095227C" w:rsidP="005C16F5">
      <w:pPr>
        <w:pStyle w:val="ListParagraph"/>
        <w:numPr>
          <w:ilvl w:val="0"/>
          <w:numId w:val="14"/>
        </w:numPr>
      </w:pPr>
      <w:r w:rsidRPr="0095227C">
        <w:rPr>
          <w:b/>
          <w:bCs/>
        </w:rPr>
        <w:t xml:space="preserve">First Aid &amp; CPR / AED Level C </w:t>
      </w:r>
      <w:r>
        <w:t>– Canadian Red Cross – February 2023</w:t>
      </w:r>
    </w:p>
    <w:p w14:paraId="71829719" w14:textId="508356C2" w:rsidR="005C16F5" w:rsidRPr="005C16F5" w:rsidRDefault="0095227C" w:rsidP="005C16F5">
      <w:pPr>
        <w:pStyle w:val="ListParagraph"/>
        <w:numPr>
          <w:ilvl w:val="0"/>
          <w:numId w:val="14"/>
        </w:numPr>
      </w:pPr>
      <w:r>
        <w:rPr>
          <w:b/>
          <w:bCs/>
        </w:rPr>
        <w:t>Behavioral Management</w:t>
      </w:r>
      <w:r>
        <w:t xml:space="preserve"> – Dominion Consult and Health Care Services Inc - </w:t>
      </w:r>
      <w:r w:rsidR="006C74EA">
        <w:t>2023</w:t>
      </w:r>
    </w:p>
    <w:p w14:paraId="1A91220D" w14:textId="19420A00" w:rsidR="005C16F5" w:rsidRPr="005C16F5" w:rsidRDefault="006C74EA" w:rsidP="005C16F5">
      <w:pPr>
        <w:pStyle w:val="ListParagraph"/>
        <w:numPr>
          <w:ilvl w:val="0"/>
          <w:numId w:val="14"/>
        </w:numPr>
      </w:pPr>
      <w:proofErr w:type="spellStart"/>
      <w:r>
        <w:rPr>
          <w:b/>
          <w:bCs/>
        </w:rPr>
        <w:t>SafeCheck</w:t>
      </w:r>
      <w:proofErr w:type="spellEnd"/>
      <w:r>
        <w:rPr>
          <w:b/>
          <w:bCs/>
        </w:rPr>
        <w:t>® Advanced Food Safety</w:t>
      </w:r>
      <w:r>
        <w:t xml:space="preserve"> – May 2023</w:t>
      </w:r>
    </w:p>
    <w:p w14:paraId="350AD39E" w14:textId="2683842A" w:rsidR="005C16F5" w:rsidRPr="00F25E9D" w:rsidRDefault="006C74EA" w:rsidP="005C16F5">
      <w:pPr>
        <w:pStyle w:val="ListParagraph"/>
        <w:numPr>
          <w:ilvl w:val="0"/>
          <w:numId w:val="14"/>
        </w:numPr>
        <w:rPr>
          <w:b/>
          <w:bCs/>
          <w:sz w:val="26"/>
          <w:szCs w:val="26"/>
        </w:rPr>
      </w:pPr>
      <w:proofErr w:type="spellStart"/>
      <w:r>
        <w:rPr>
          <w:b/>
          <w:bCs/>
        </w:rPr>
        <w:t>NonViolent</w:t>
      </w:r>
      <w:proofErr w:type="spellEnd"/>
      <w:r>
        <w:rPr>
          <w:b/>
          <w:bCs/>
        </w:rPr>
        <w:t xml:space="preserve"> Crisis Intervention</w:t>
      </w:r>
      <w:r>
        <w:t xml:space="preserve"> – CPI – May 2023</w:t>
      </w:r>
    </w:p>
    <w:p w14:paraId="55A38C89" w14:textId="57965A27" w:rsidR="00F25E9D" w:rsidRPr="00F25E9D" w:rsidRDefault="00F25E9D" w:rsidP="00F25E9D">
      <w:pPr>
        <w:pStyle w:val="Heading2"/>
        <w:rPr>
          <w:b w:val="0"/>
          <w:bCs/>
          <w:i w:val="0"/>
          <w:iCs/>
          <w:sz w:val="22"/>
          <w:szCs w:val="22"/>
        </w:rPr>
      </w:pPr>
      <w:r>
        <w:t xml:space="preserve">Languages: </w:t>
      </w:r>
      <w:r>
        <w:rPr>
          <w:b w:val="0"/>
          <w:bCs/>
          <w:i w:val="0"/>
          <w:iCs/>
          <w:sz w:val="22"/>
          <w:szCs w:val="22"/>
        </w:rPr>
        <w:t>English, Yoruba</w:t>
      </w:r>
    </w:p>
    <w:p w14:paraId="024FA176" w14:textId="0D9093FA" w:rsidR="00F25E9D" w:rsidRDefault="00F25E9D" w:rsidP="00F25E9D">
      <w:pPr>
        <w:pStyle w:val="Heading2"/>
        <w:rPr>
          <w:sz w:val="22"/>
          <w:szCs w:val="22"/>
        </w:rPr>
      </w:pPr>
    </w:p>
    <w:p w14:paraId="2DF64094" w14:textId="33EEDCEF" w:rsidR="006C74EA" w:rsidRPr="00F25E9D" w:rsidRDefault="00F25E9D" w:rsidP="00F25E9D">
      <w:pPr>
        <w:pStyle w:val="Heading2"/>
      </w:pPr>
      <w:r>
        <w:t>References Available Upon Request</w:t>
      </w:r>
    </w:p>
    <w:sectPr w:rsidR="006C74EA" w:rsidRPr="00F25E9D">
      <w:headerReference w:type="default" r:id="rId7"/>
      <w:footerReference w:type="default" r:id="rId8"/>
      <w:headerReference w:type="first" r:id="rId9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F23EC" w14:textId="77777777" w:rsidR="00075270" w:rsidRDefault="00075270">
      <w:pPr>
        <w:spacing w:after="0" w:line="240" w:lineRule="auto"/>
      </w:pPr>
      <w:r>
        <w:separator/>
      </w:r>
    </w:p>
  </w:endnote>
  <w:endnote w:type="continuationSeparator" w:id="0">
    <w:p w14:paraId="0D72CF7B" w14:textId="77777777" w:rsidR="00075270" w:rsidRDefault="00075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011A3F" w14:textId="77777777" w:rsidR="000335D6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F36D9" w14:textId="77777777" w:rsidR="00075270" w:rsidRDefault="00075270">
      <w:pPr>
        <w:spacing w:after="0" w:line="240" w:lineRule="auto"/>
      </w:pPr>
      <w:r>
        <w:separator/>
      </w:r>
    </w:p>
  </w:footnote>
  <w:footnote w:type="continuationSeparator" w:id="0">
    <w:p w14:paraId="5845EB40" w14:textId="77777777" w:rsidR="00075270" w:rsidRDefault="00075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314C9" w14:textId="77777777" w:rsidR="000335D6" w:rsidRDefault="00000000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F6A42C7" wp14:editId="5A90ADEC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AAA9D4E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DC456" w14:textId="77777777" w:rsidR="000335D6" w:rsidRDefault="00000000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B6D2AA5" wp14:editId="2609FC12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91BFE53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A47EA6"/>
    <w:multiLevelType w:val="hybridMultilevel"/>
    <w:tmpl w:val="FB0A3982"/>
    <w:lvl w:ilvl="0" w:tplc="ED5EB922">
      <w:start w:val="1"/>
      <w:numFmt w:val="bullet"/>
      <w:lvlText w:val="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C748D"/>
    <w:multiLevelType w:val="hybridMultilevel"/>
    <w:tmpl w:val="469E9494"/>
    <w:lvl w:ilvl="0" w:tplc="ED5EB922">
      <w:start w:val="1"/>
      <w:numFmt w:val="bullet"/>
      <w:lvlText w:val="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2C1ECF"/>
    <w:multiLevelType w:val="hybridMultilevel"/>
    <w:tmpl w:val="7952C6D2"/>
    <w:lvl w:ilvl="0" w:tplc="ED5EB922">
      <w:start w:val="1"/>
      <w:numFmt w:val="bullet"/>
      <w:lvlText w:val="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57874"/>
    <w:multiLevelType w:val="hybridMultilevel"/>
    <w:tmpl w:val="7DA25068"/>
    <w:lvl w:ilvl="0" w:tplc="ED5EB922">
      <w:start w:val="1"/>
      <w:numFmt w:val="bullet"/>
      <w:lvlText w:val="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446BF4"/>
    <w:multiLevelType w:val="hybridMultilevel"/>
    <w:tmpl w:val="3CE0C2E0"/>
    <w:lvl w:ilvl="0" w:tplc="ED5EB922">
      <w:start w:val="1"/>
      <w:numFmt w:val="bullet"/>
      <w:lvlText w:val="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638916">
    <w:abstractNumId w:val="9"/>
  </w:num>
  <w:num w:numId="2" w16cid:durableId="809442941">
    <w:abstractNumId w:val="7"/>
  </w:num>
  <w:num w:numId="3" w16cid:durableId="1572278138">
    <w:abstractNumId w:val="6"/>
  </w:num>
  <w:num w:numId="4" w16cid:durableId="1536387016">
    <w:abstractNumId w:val="5"/>
  </w:num>
  <w:num w:numId="5" w16cid:durableId="1383211856">
    <w:abstractNumId w:val="4"/>
  </w:num>
  <w:num w:numId="6" w16cid:durableId="1935241987">
    <w:abstractNumId w:val="8"/>
  </w:num>
  <w:num w:numId="7" w16cid:durableId="168180045">
    <w:abstractNumId w:val="3"/>
  </w:num>
  <w:num w:numId="8" w16cid:durableId="951325553">
    <w:abstractNumId w:val="2"/>
  </w:num>
  <w:num w:numId="9" w16cid:durableId="1277442861">
    <w:abstractNumId w:val="1"/>
  </w:num>
  <w:num w:numId="10" w16cid:durableId="516120114">
    <w:abstractNumId w:val="0"/>
  </w:num>
  <w:num w:numId="11" w16cid:durableId="2070109858">
    <w:abstractNumId w:val="11"/>
  </w:num>
  <w:num w:numId="12" w16cid:durableId="1115489712">
    <w:abstractNumId w:val="12"/>
  </w:num>
  <w:num w:numId="13" w16cid:durableId="359166240">
    <w:abstractNumId w:val="10"/>
  </w:num>
  <w:num w:numId="14" w16cid:durableId="379524189">
    <w:abstractNumId w:val="14"/>
  </w:num>
  <w:num w:numId="15" w16cid:durableId="18512630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F5"/>
    <w:rsid w:val="000335D6"/>
    <w:rsid w:val="00075270"/>
    <w:rsid w:val="000C78AC"/>
    <w:rsid w:val="000F74C7"/>
    <w:rsid w:val="00191821"/>
    <w:rsid w:val="00253809"/>
    <w:rsid w:val="003D491C"/>
    <w:rsid w:val="00427118"/>
    <w:rsid w:val="004468A9"/>
    <w:rsid w:val="00540AC8"/>
    <w:rsid w:val="005C16F5"/>
    <w:rsid w:val="0060634B"/>
    <w:rsid w:val="006C74EA"/>
    <w:rsid w:val="00755F83"/>
    <w:rsid w:val="007773C8"/>
    <w:rsid w:val="008237B0"/>
    <w:rsid w:val="00916101"/>
    <w:rsid w:val="0095227C"/>
    <w:rsid w:val="009F40D6"/>
    <w:rsid w:val="00A5018B"/>
    <w:rsid w:val="00C83D43"/>
    <w:rsid w:val="00CB768E"/>
    <w:rsid w:val="00E84D36"/>
    <w:rsid w:val="00F24760"/>
    <w:rsid w:val="00F25E9D"/>
    <w:rsid w:val="00F96EEA"/>
    <w:rsid w:val="00FF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D2CC6"/>
  <w15:chartTrackingRefBased/>
  <w15:docId w15:val="{0CFB366D-55AF-FB4E-A489-19E355EB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essicamorales/Library/Containers/com.microsoft.Word/Data/Library/Application%20Support/Microsoft/Office/16.0/DTS/Search/%7bEBCA9FCA-E5B1-564B-BAF1-76E341B60576%7dtf1000207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54B19EEEACF641A32715C122655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89E46-8D22-8440-9618-1AAE9B9F9016}"/>
      </w:docPartPr>
      <w:docPartBody>
        <w:p w:rsidR="006F67A2" w:rsidRDefault="00000000">
          <w:pPr>
            <w:pStyle w:val="4154B19EEEACF641A32715C1226551D7"/>
          </w:pPr>
          <w:r>
            <w:t>Skills Summary</w:t>
          </w:r>
        </w:p>
      </w:docPartBody>
    </w:docPart>
    <w:docPart>
      <w:docPartPr>
        <w:name w:val="A9E9E98498E7EC49B18E38561841B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7CFC3-3566-744A-B110-75FADB512095}"/>
      </w:docPartPr>
      <w:docPartBody>
        <w:p w:rsidR="006F67A2" w:rsidRDefault="00000000">
          <w:pPr>
            <w:pStyle w:val="A9E9E98498E7EC49B18E38561841B3F0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AA"/>
    <w:rsid w:val="00022F62"/>
    <w:rsid w:val="001801F7"/>
    <w:rsid w:val="00280B18"/>
    <w:rsid w:val="00355E3B"/>
    <w:rsid w:val="004468A9"/>
    <w:rsid w:val="006F67A2"/>
    <w:rsid w:val="007614AD"/>
    <w:rsid w:val="00981A59"/>
    <w:rsid w:val="00B94DAA"/>
    <w:rsid w:val="00BD7CB1"/>
    <w:rsid w:val="00D0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54B19EEEACF641A32715C1226551D7">
    <w:name w:val="4154B19EEEACF641A32715C1226551D7"/>
  </w:style>
  <w:style w:type="paragraph" w:customStyle="1" w:styleId="A9E9E98498E7EC49B18E38561841B3F0">
    <w:name w:val="A9E9E98498E7EC49B18E38561841B3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{EBCA9FCA-E5B1-564B-BAF1-76E341B60576}tf10002079.dotx</Template>
  <TotalTime>1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Jessica Morales</cp:lastModifiedBy>
  <cp:revision>2</cp:revision>
  <cp:lastPrinted>2024-06-14T02:35:00Z</cp:lastPrinted>
  <dcterms:created xsi:type="dcterms:W3CDTF">2025-12-18T17:13:00Z</dcterms:created>
  <dcterms:modified xsi:type="dcterms:W3CDTF">2025-12-18T17:13:00Z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